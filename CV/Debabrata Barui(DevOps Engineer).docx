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539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50"/>
        <w:gridCol w:w="769"/>
        <w:gridCol w:w="6920"/>
      </w:tblGrid>
      <w:tr w:rsidR="001B2ABD" w14:paraId="4E0E88B0" w14:textId="77777777" w:rsidTr="00174DB1">
        <w:trPr>
          <w:trHeight w:val="3924"/>
        </w:trPr>
        <w:tc>
          <w:tcPr>
            <w:tcW w:w="3850" w:type="dxa"/>
            <w:vAlign w:val="bottom"/>
          </w:tcPr>
          <w:p w14:paraId="4E0E88AC" w14:textId="5DA266E4" w:rsidR="001B2ABD" w:rsidRDefault="00723EB5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4E0E88DA" wp14:editId="301E6F56">
                      <wp:extent cx="2167639" cy="2179674"/>
                      <wp:effectExtent l="19050" t="19050" r="42545" b="30480"/>
                      <wp:docPr id="11" name="Oval 2" descr="Title: Professional Headshot of Ma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7639" cy="2179674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1517F1" w14:textId="77777777" w:rsidR="00F737F0" w:rsidRDefault="00F737F0" w:rsidP="00F737F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E0E88DA" id="Oval 2" o:spid="_x0000_s1026" alt="Title: Professional Headshot of Man" style="width:170.7pt;height:17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" strokecolor="#94b6d2 [3204]" strokeweight="5pt">
                      <v:fill r:id="rId12" o:title=" Professional Headshot of Man" recolor="t" rotate="t" type="frame"/>
                      <v:stroke joinstyle="miter"/>
                      <v:textbox>
                        <w:txbxContent>
                          <w:p w14:paraId="081517F1" w14:textId="77777777" w:rsidR="00F737F0" w:rsidRDefault="00F737F0" w:rsidP="00F737F0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69" w:type="dxa"/>
          </w:tcPr>
          <w:p w14:paraId="4E0E88A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920" w:type="dxa"/>
            <w:vAlign w:val="bottom"/>
          </w:tcPr>
          <w:p w14:paraId="4E0E88AE" w14:textId="77777777" w:rsidR="003002CF" w:rsidRPr="003002CF" w:rsidRDefault="003002CF" w:rsidP="003002CF">
            <w:pPr>
              <w:pStyle w:val="Title"/>
            </w:pPr>
            <w:r>
              <w:t>Debabrata barui</w:t>
            </w:r>
          </w:p>
          <w:p w14:paraId="4E0E88AF" w14:textId="7FF9577F" w:rsidR="001B2ABD" w:rsidRDefault="00174DB1" w:rsidP="003002CF">
            <w:pPr>
              <w:pStyle w:val="Subtitle"/>
            </w:pPr>
            <w:r w:rsidRPr="00991582">
              <w:rPr>
                <w:b/>
                <w:spacing w:val="1"/>
                <w:w w:val="64"/>
                <w:sz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DevOps Enginee</w:t>
            </w:r>
            <w:r w:rsidRPr="00991582">
              <w:rPr>
                <w:b/>
                <w:spacing w:val="11"/>
                <w:w w:val="64"/>
                <w:sz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r</w:t>
            </w:r>
          </w:p>
        </w:tc>
      </w:tr>
      <w:tr w:rsidR="001B2ABD" w14:paraId="4E0E88D7" w14:textId="77777777" w:rsidTr="00174DB1">
        <w:trPr>
          <w:trHeight w:val="7565"/>
        </w:trPr>
        <w:tc>
          <w:tcPr>
            <w:tcW w:w="3850" w:type="dxa"/>
          </w:tcPr>
          <w:p w14:paraId="4E0E88B1" w14:textId="77777777" w:rsidR="001B2ABD" w:rsidRDefault="00DB736F" w:rsidP="00036450">
            <w:pPr>
              <w:pStyle w:val="Heading3"/>
            </w:pPr>
            <w:r>
              <w:t>Objective</w:t>
            </w:r>
          </w:p>
          <w:p w14:paraId="544C3CE4" w14:textId="0314A735" w:rsidR="0097032A" w:rsidRDefault="0097032A" w:rsidP="00DB736F">
            <w:pPr>
              <w:pStyle w:val="Heading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</w:pPr>
            <w:r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  <w:t>T</w:t>
            </w:r>
            <w:r w:rsidRPr="0097032A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  <w:t>o apply the best business principles, creative solutions, and ongoing skill development to become a valuable DevOps Engineer who contributes to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  <w:t xml:space="preserve"> the success of an organization.</w:t>
            </w:r>
          </w:p>
          <w:p w14:paraId="4E0E88B3" w14:textId="3C34E544" w:rsidR="00DB736F" w:rsidRDefault="00DB736F" w:rsidP="00DB736F">
            <w:pPr>
              <w:pStyle w:val="Heading3"/>
            </w:pPr>
            <w:r>
              <w:t>ABOUT MYSELF</w:t>
            </w:r>
          </w:p>
          <w:p w14:paraId="4E0E88B4" w14:textId="77777777" w:rsidR="00036450" w:rsidRDefault="00DB736F" w:rsidP="00036450">
            <w:r>
              <w:t>I am very hard working, self-motivated optimistic with ability to adjust as per need. I put my effort to meet the target. I enjoy working as part of the Team and have the ability to lead the team to success.</w:t>
            </w:r>
          </w:p>
          <w:sdt>
            <w:sdtPr>
              <w:id w:val="-1954003311"/>
              <w:placeholder>
                <w:docPart w:val="4AAA6CE35A7F49F7811B981EBEE0AB7D"/>
              </w:placeholder>
              <w:temporary/>
              <w:showingPlcHdr/>
            </w:sdtPr>
            <w:sdtEndPr/>
            <w:sdtContent>
              <w:p w14:paraId="4E0E88B5" w14:textId="77777777" w:rsidR="004D3011" w:rsidRDefault="00CB0055" w:rsidP="00383DAC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4E0E88B6" w14:textId="6552AF48" w:rsidR="00383DAC" w:rsidRPr="00383DAC" w:rsidRDefault="00983AB5" w:rsidP="00383DAC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34025AA" wp14:editId="70FD891E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76835</wp:posOffset>
                      </wp:positionV>
                      <wp:extent cx="278765" cy="294640"/>
                      <wp:effectExtent l="0" t="0" r="6985" b="0"/>
                      <wp:wrapNone/>
                      <wp:docPr id="1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8765" cy="29464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3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727DAF" id="Rectangle 1" o:spid="_x0000_s1026" style="position:absolute;margin-left:-1.2pt;margin-top:6.05pt;width:21.95pt;height:2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" stroked="f" strokeweight="1pt">
                      <v:fill r:id="rId14" o:title="" recolor="t" rotate="t" type="frame"/>
                    </v:rect>
                  </w:pict>
                </mc:Fallback>
              </mc:AlternateContent>
            </w:r>
          </w:p>
          <w:p w14:paraId="4E0E88B7" w14:textId="5389FE0A" w:rsidR="004D3011" w:rsidRPr="00983AB5" w:rsidRDefault="00983AB5" w:rsidP="004D3011">
            <w:pPr>
              <w:rPr>
                <w:b/>
              </w:rPr>
            </w:pPr>
            <w:r>
              <w:t xml:space="preserve">          </w:t>
            </w:r>
            <w:r w:rsidR="00783B1C" w:rsidRPr="00983AB5">
              <w:rPr>
                <w:b/>
              </w:rPr>
              <w:t xml:space="preserve">+91 </w:t>
            </w:r>
            <w:r w:rsidR="00DB736F" w:rsidRPr="00983AB5">
              <w:rPr>
                <w:b/>
              </w:rPr>
              <w:t>8637550219</w:t>
            </w:r>
          </w:p>
          <w:p w14:paraId="4E0E88B8" w14:textId="77777777" w:rsidR="00383DAC" w:rsidRDefault="00383DAC" w:rsidP="004D3011"/>
          <w:p w14:paraId="4E0E88B9" w14:textId="57D990CE" w:rsidR="004D3011" w:rsidRPr="004D3011" w:rsidRDefault="00723EB5" w:rsidP="004D3011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E0E88DC" wp14:editId="4AF94504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98425</wp:posOffset>
                      </wp:positionV>
                      <wp:extent cx="254000" cy="224790"/>
                      <wp:effectExtent l="0" t="3810" r="4445" b="0"/>
                      <wp:wrapNone/>
                      <wp:docPr id="9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000" cy="2247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25B925" id="Rectangle 5" o:spid="_x0000_s1026" style="position:absolute;margin-left:-.85pt;margin-top:7.75pt;width:20pt;height:17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" stroked="f" strokeweight="1pt">
                      <v:fill r:id="rId16" o:title="" recolor="t" rotate="t" type="frame"/>
                    </v:rect>
                  </w:pict>
                </mc:Fallback>
              </mc:AlternateContent>
            </w:r>
          </w:p>
          <w:p w14:paraId="4E0E88BA" w14:textId="77777777" w:rsidR="004D3011" w:rsidRPr="00F343E4" w:rsidRDefault="00F343E4" w:rsidP="004D3011">
            <w:pPr>
              <w:rPr>
                <w:sz w:val="16"/>
                <w:szCs w:val="16"/>
                <w:u w:val="single"/>
              </w:rPr>
            </w:pPr>
            <w:r w:rsidRPr="00F343E4">
              <w:t xml:space="preserve">          </w:t>
            </w:r>
            <w:hyperlink r:id="rId17" w:history="1">
              <w:r w:rsidR="00EB42D9" w:rsidRPr="00F343E4">
                <w:rPr>
                  <w:rStyle w:val="Hyperlink"/>
                  <w:sz w:val="16"/>
                  <w:szCs w:val="16"/>
                </w:rPr>
                <w:t>https://github.com/Debabrata-Barui</w:t>
              </w:r>
            </w:hyperlink>
          </w:p>
          <w:p w14:paraId="4E0E88BB" w14:textId="77777777" w:rsidR="00EB42D9" w:rsidRPr="00EB42D9" w:rsidRDefault="00EB42D9" w:rsidP="004D3011">
            <w:pPr>
              <w:rPr>
                <w:sz w:val="14"/>
                <w:szCs w:val="14"/>
              </w:rPr>
            </w:pPr>
          </w:p>
          <w:p w14:paraId="4E0E88BC" w14:textId="02D748A7" w:rsidR="004D3011" w:rsidRDefault="00723EB5" w:rsidP="004D3011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E0E88DD" wp14:editId="690BC025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48260</wp:posOffset>
                      </wp:positionV>
                      <wp:extent cx="321310" cy="347345"/>
                      <wp:effectExtent l="0" t="3175" r="0" b="1905"/>
                      <wp:wrapNone/>
                      <wp:docPr id="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1310" cy="34734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97BA1B" id="Rectangle 4" o:spid="_x0000_s1026" style="position:absolute;margin-left:-4.1pt;margin-top:3.8pt;width:25.3pt;height:27.3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" stroked="f" strokeweight="1pt">
                      <v:fill r:id="rId19" o:title="" recolor="t" rotate="t" type="frame"/>
                    </v:rect>
                  </w:pict>
                </mc:Fallback>
              </mc:AlternateContent>
            </w:r>
          </w:p>
          <w:p w14:paraId="4E0E88BD" w14:textId="77777777" w:rsidR="00DB736F" w:rsidRDefault="00F343E4" w:rsidP="004D3011">
            <w:r w:rsidRPr="00DB7F81">
              <w:t xml:space="preserve">de  </w:t>
            </w:r>
            <w:r w:rsidR="00DB7F81">
              <w:t xml:space="preserve">   </w:t>
            </w:r>
            <w:hyperlink r:id="rId20" w:history="1">
              <w:r w:rsidR="00DB7F81" w:rsidRPr="002632DE">
                <w:rPr>
                  <w:rStyle w:val="Hyperlink"/>
                </w:rPr>
                <w:t>debabratabarui12345@gmail.com</w:t>
              </w:r>
            </w:hyperlink>
            <w:r w:rsidR="00DB7F81">
              <w:t xml:space="preserve"> </w:t>
            </w:r>
          </w:p>
          <w:p w14:paraId="4E0E88BE" w14:textId="32248A81" w:rsidR="00DB7F81" w:rsidRDefault="00723EB5" w:rsidP="004D3011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E0E88DF" wp14:editId="733778DC">
                      <wp:simplePos x="0" y="0"/>
                      <wp:positionH relativeFrom="column">
                        <wp:posOffset>326390</wp:posOffset>
                      </wp:positionH>
                      <wp:positionV relativeFrom="paragraph">
                        <wp:posOffset>70485</wp:posOffset>
                      </wp:positionV>
                      <wp:extent cx="1901825" cy="524510"/>
                      <wp:effectExtent l="2540" t="1270" r="635" b="0"/>
                      <wp:wrapNone/>
                      <wp:docPr id="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1825" cy="5245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E88EA" w14:textId="77777777" w:rsidR="001B7180" w:rsidRDefault="00607049">
                                  <w:hyperlink r:id="rId21" w:history="1">
                                    <w:r w:rsidR="001B7180" w:rsidRPr="002632DE">
                                      <w:rPr>
                                        <w:rStyle w:val="Hyperlink"/>
                                      </w:rPr>
                                      <w:t>https://www.linkedin.com/in/debabrata-barui-sap-abap-developer/</w:t>
                                    </w:r>
                                  </w:hyperlink>
                                  <w:r w:rsidR="001B7180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0E88DF" id="Rectangle 7" o:spid="_x0000_s1026" style="position:absolute;margin-left:25.7pt;margin-top:5.55pt;width:149.75pt;height:4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" filled="f" stroked="f">
                      <v:textbox>
                        <w:txbxContent>
                          <w:p w14:paraId="4E0E88EA" w14:textId="77777777" w:rsidR="001B7180" w:rsidRDefault="00233E13">
                            <w:hyperlink r:id="rId22" w:history="1">
                              <w:r w:rsidR="001B7180" w:rsidRPr="002632DE">
                                <w:rPr>
                                  <w:rStyle w:val="Hyperlink"/>
                                </w:rPr>
                                <w:t>https://www.linkedin.com/in/debabrata-barui-sap-abap-developer/</w:t>
                              </w:r>
                            </w:hyperlink>
                            <w:r w:rsidR="001B7180"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0E88BF" w14:textId="0588127C" w:rsidR="00DB7F81" w:rsidRDefault="00723EB5" w:rsidP="00DB7F81">
            <w:pPr>
              <w:ind w:firstLine="720"/>
              <w:rPr>
                <w:rStyle w:val="Hyperlink"/>
                <w:color w:val="auto"/>
                <w:u w:val="none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0E88E0" wp14:editId="5232E500">
                      <wp:simplePos x="0" y="0"/>
                      <wp:positionH relativeFrom="column">
                        <wp:posOffset>-129540</wp:posOffset>
                      </wp:positionH>
                      <wp:positionV relativeFrom="paragraph">
                        <wp:posOffset>13970</wp:posOffset>
                      </wp:positionV>
                      <wp:extent cx="505460" cy="392430"/>
                      <wp:effectExtent l="3810" t="0" r="0" b="0"/>
                      <wp:wrapNone/>
                      <wp:docPr id="6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460" cy="392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E88EB" w14:textId="77777777" w:rsidR="001B7180" w:rsidRDefault="001B7180">
                                  <w:r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E0E88EC" wp14:editId="4E0E88ED">
                                        <wp:extent cx="288325" cy="288638"/>
                                        <wp:effectExtent l="19050" t="0" r="0" b="0"/>
                                        <wp:docPr id="32" name="Picture 3" descr="C:\Users\mm0650.MAVEN\OneDrive\OneDrive-2\SAP NOTES\CV\LinkedIn Logo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mm0650.MAVEN\OneDrive\OneDrive-2\SAP NOTES\CV\LinkedIn Logo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2569" cy="2928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0E88E0" id="Rectangle 6" o:spid="_x0000_s1027" style="position:absolute;left:0;text-align:left;margin-left:-10.2pt;margin-top:1.1pt;width:39.8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" filled="f" stroked="f">
                      <v:textbox>
                        <w:txbxContent>
                          <w:p w14:paraId="4E0E88EB" w14:textId="77777777" w:rsidR="001B7180" w:rsidRDefault="001B7180"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E0E88EC" wp14:editId="4E0E88ED">
                                  <wp:extent cx="288325" cy="288638"/>
                                  <wp:effectExtent l="19050" t="0" r="0" b="0"/>
                                  <wp:docPr id="136" name="Picture 3" descr="C:\Users\mm0650.MAVEN\OneDrive\OneDrive-2\SAP NOTES\CV\LinkedIn Logo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m0650.MAVEN\OneDrive\OneDrive-2\SAP NOTES\CV\LinkedIn Logo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569" cy="292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0E88C0" w14:textId="77777777" w:rsidR="00DB7F81" w:rsidRPr="00F343E4" w:rsidRDefault="00DB7F81" w:rsidP="00DB7F81">
            <w:p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 xml:space="preserve">           </w:t>
            </w:r>
          </w:p>
          <w:sdt>
            <w:sdtPr>
              <w:id w:val="-1444214663"/>
              <w:placeholder>
                <w:docPart w:val="37EC498AB6004DFA94B549EB32185EAE"/>
              </w:placeholder>
              <w:temporary/>
              <w:showingPlcHdr/>
            </w:sdtPr>
            <w:sdtEndPr/>
            <w:sdtContent>
              <w:p w14:paraId="4E0E88C1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E0E88C2" w14:textId="77777777" w:rsidR="004D3011" w:rsidRDefault="00DB736F" w:rsidP="004D3011">
            <w:r>
              <w:t xml:space="preserve">Playing </w:t>
            </w:r>
            <w:proofErr w:type="spellStart"/>
            <w:r>
              <w:t>Tabla</w:t>
            </w:r>
            <w:proofErr w:type="spellEnd"/>
            <w:r w:rsidR="00F343E4">
              <w:t xml:space="preserve"> </w:t>
            </w:r>
            <w:r>
              <w:t>&amp;</w:t>
            </w:r>
            <w:r w:rsidR="00F343E4">
              <w:t xml:space="preserve"> </w:t>
            </w:r>
            <w:proofErr w:type="spellStart"/>
            <w:r>
              <w:t>Khol</w:t>
            </w:r>
            <w:proofErr w:type="spellEnd"/>
          </w:p>
          <w:p w14:paraId="4E0E88C3" w14:textId="77777777" w:rsidR="00DB736F" w:rsidRDefault="00DB736F" w:rsidP="00DB736F">
            <w:r>
              <w:t>Photo Editing</w:t>
            </w:r>
            <w:r w:rsidR="0064491C">
              <w:t xml:space="preserve"> </w:t>
            </w:r>
          </w:p>
          <w:p w14:paraId="4E0E88C4" w14:textId="77777777" w:rsidR="00DB736F" w:rsidRDefault="00DB736F" w:rsidP="00DB736F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dECLARATION</w:t>
            </w:r>
          </w:p>
          <w:p w14:paraId="4E0E88C5" w14:textId="77777777" w:rsidR="00DB736F" w:rsidRPr="004D3011" w:rsidRDefault="00DB736F" w:rsidP="00DB736F">
            <w:r>
              <w:t>I solemnly declare that all the above information is correct to the bed of my knowledge and belief.</w:t>
            </w:r>
          </w:p>
        </w:tc>
        <w:tc>
          <w:tcPr>
            <w:tcW w:w="769" w:type="dxa"/>
          </w:tcPr>
          <w:p w14:paraId="4E0E88C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920" w:type="dxa"/>
          </w:tcPr>
          <w:sdt>
            <w:sdtPr>
              <w:id w:val="1049110328"/>
              <w:placeholder>
                <w:docPart w:val="C1F346B6FED7484691CBB8AD159B88B5"/>
              </w:placeholder>
              <w:temporary/>
              <w:showingPlcHdr/>
            </w:sdtPr>
            <w:sdtEndPr/>
            <w:sdtContent>
              <w:p w14:paraId="4E0E88C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E0E88C8" w14:textId="77777777" w:rsidR="00036450" w:rsidRPr="00036450" w:rsidRDefault="00DB736F" w:rsidP="00B359E4">
            <w:pPr>
              <w:pStyle w:val="Heading4"/>
            </w:pPr>
            <w:r>
              <w:t>RAGHUNATHPUR COLLEGE</w:t>
            </w:r>
          </w:p>
          <w:p w14:paraId="4E0E88C9" w14:textId="77777777" w:rsidR="00036450" w:rsidRPr="00B359E4" w:rsidRDefault="003002CF" w:rsidP="00B359E4">
            <w:pPr>
              <w:pStyle w:val="Date"/>
            </w:pPr>
            <w:r>
              <w:t>2018 - 2020</w:t>
            </w:r>
          </w:p>
          <w:p w14:paraId="4E0E88CA" w14:textId="77777777" w:rsidR="00036450" w:rsidRDefault="003002CF" w:rsidP="00036450">
            <w:r>
              <w:t>BCA (8.</w:t>
            </w:r>
            <w:r w:rsidR="0002544A">
              <w:t>41 CGPA)</w:t>
            </w:r>
          </w:p>
          <w:p w14:paraId="4E0E88CB" w14:textId="77777777" w:rsidR="003002CF" w:rsidRDefault="003002CF" w:rsidP="00036450"/>
          <w:p w14:paraId="4E0E88CC" w14:textId="77777777" w:rsidR="00036450" w:rsidRPr="00B359E4" w:rsidRDefault="00DB736F" w:rsidP="00B359E4">
            <w:pPr>
              <w:pStyle w:val="Heading4"/>
            </w:pPr>
            <w:r>
              <w:t xml:space="preserve">MANGALDA BNJ HIGH </w:t>
            </w:r>
            <w:proofErr w:type="gramStart"/>
            <w:r>
              <w:t>SCHOOL(</w:t>
            </w:r>
            <w:proofErr w:type="gramEnd"/>
            <w:r>
              <w:t>H.S)</w:t>
            </w:r>
          </w:p>
          <w:p w14:paraId="4E0E88CD" w14:textId="77777777" w:rsidR="00036450" w:rsidRPr="0064491C" w:rsidRDefault="0002544A" w:rsidP="00036450">
            <w:r w:rsidRPr="0064491C">
              <w:t>2017-2018</w:t>
            </w:r>
          </w:p>
          <w:p w14:paraId="4E0E88CE" w14:textId="77777777" w:rsidR="0002544A" w:rsidRPr="0064491C" w:rsidRDefault="0002544A" w:rsidP="00036450">
            <w:r w:rsidRPr="0064491C">
              <w:t>HS( 84% )</w:t>
            </w:r>
          </w:p>
          <w:p w14:paraId="4E0E88CF" w14:textId="77777777" w:rsidR="00036450" w:rsidRDefault="006F2E10" w:rsidP="00036450">
            <w:pPr>
              <w:pStyle w:val="Heading2"/>
            </w:pPr>
            <w:r>
              <w:t xml:space="preserve">TRINING EXPERIENCE </w:t>
            </w:r>
          </w:p>
          <w:p w14:paraId="4E0E88D0" w14:textId="2CFDC118" w:rsidR="00036450" w:rsidRDefault="00022879" w:rsidP="00B359E4">
            <w:pPr>
              <w:pStyle w:val="Heading4"/>
              <w:rPr>
                <w:bCs/>
              </w:rPr>
            </w:pPr>
            <w:r>
              <w:t>BESANT TECHNOLOGIES</w:t>
            </w:r>
            <w:r w:rsidR="002E7CF1">
              <w:t xml:space="preserve"> IN DEVOPS ENGINEERING</w:t>
            </w:r>
            <w:bookmarkStart w:id="0" w:name="_GoBack"/>
            <w:bookmarkEnd w:id="0"/>
          </w:p>
          <w:p w14:paraId="4E0E88D1" w14:textId="728C8E68" w:rsidR="004D3011" w:rsidRDefault="00022879" w:rsidP="007758B0">
            <w:pPr>
              <w:pStyle w:val="Date"/>
            </w:pPr>
            <w:r>
              <w:t xml:space="preserve">01.07.2022 </w:t>
            </w:r>
            <w:r w:rsidR="00036450" w:rsidRPr="00036450">
              <w:t>–</w:t>
            </w:r>
            <w:r>
              <w:t xml:space="preserve"> 15.09.2022</w:t>
            </w:r>
          </w:p>
          <w:p w14:paraId="4E0E88D2" w14:textId="77777777" w:rsidR="006F2E10" w:rsidRDefault="006F2E10" w:rsidP="006F2E10">
            <w:pPr>
              <w:pStyle w:val="Heading2"/>
            </w:pPr>
            <w:r>
              <w:t xml:space="preserve">WORK EXPERIENCE </w:t>
            </w:r>
          </w:p>
          <w:p w14:paraId="0D50CA39" w14:textId="1532D1E7" w:rsidR="00A94142" w:rsidRDefault="00A94142" w:rsidP="00AE232E">
            <w:pPr>
              <w:pStyle w:val="Heading4"/>
              <w:numPr>
                <w:ilvl w:val="0"/>
                <w:numId w:val="3"/>
              </w:numPr>
            </w:pPr>
            <w:r>
              <w:t>IT ENGINEER AT SMRITI COMPUTER (PART TIME)</w:t>
            </w:r>
          </w:p>
          <w:p w14:paraId="773CEC54" w14:textId="3C2951A2" w:rsidR="00A94142" w:rsidRDefault="00AE232E" w:rsidP="00A94142">
            <w:r>
              <w:t xml:space="preserve">       </w:t>
            </w:r>
            <w:r w:rsidR="00A94142">
              <w:t>2020-2021</w:t>
            </w:r>
          </w:p>
          <w:p w14:paraId="6A0BCE25" w14:textId="77777777" w:rsidR="00A94142" w:rsidRPr="00A94142" w:rsidRDefault="00A94142" w:rsidP="00A94142"/>
          <w:p w14:paraId="4E0E88D3" w14:textId="0B245EAD" w:rsidR="006F2E10" w:rsidRDefault="00B657B5" w:rsidP="00AE232E">
            <w:pPr>
              <w:pStyle w:val="Heading4"/>
              <w:numPr>
                <w:ilvl w:val="0"/>
                <w:numId w:val="3"/>
              </w:numPr>
              <w:rPr>
                <w:bCs/>
              </w:rPr>
            </w:pPr>
            <w:r>
              <w:t xml:space="preserve">SAP ABAP DEVELOPER AT </w:t>
            </w:r>
            <w:r w:rsidR="00974D08">
              <w:t>MAVENTIC INNOVATIVE SOLUTION PRIVATE LIMITED (BANGALORE)</w:t>
            </w:r>
          </w:p>
          <w:p w14:paraId="4E0E88D4" w14:textId="13B4297D" w:rsidR="004D3011" w:rsidRDefault="00AE232E" w:rsidP="007758B0">
            <w:pPr>
              <w:pStyle w:val="Date"/>
            </w:pPr>
            <w:r>
              <w:t xml:space="preserve">       </w:t>
            </w:r>
            <w:r w:rsidR="00974D08">
              <w:t>10.01.2022</w:t>
            </w:r>
            <w:r w:rsidR="006F2E10">
              <w:t xml:space="preserve"> </w:t>
            </w:r>
            <w:r w:rsidR="006F2E10" w:rsidRPr="00036450">
              <w:t>–</w:t>
            </w:r>
            <w:r w:rsidR="00A94142">
              <w:t xml:space="preserve"> 30/6/2022</w:t>
            </w:r>
          </w:p>
          <w:p w14:paraId="4E0E88D5" w14:textId="4CA9BB70" w:rsidR="00036450" w:rsidRDefault="00A94142" w:rsidP="00036450">
            <w:pPr>
              <w:pStyle w:val="Heading2"/>
            </w:pPr>
            <w:r>
              <w:t xml:space="preserve">Technical </w:t>
            </w:r>
            <w:sdt>
              <w:sdtPr>
                <w:id w:val="1669594239"/>
                <w:placeholder>
                  <w:docPart w:val="F2561280F9BC487DB245939FF1F7668E"/>
                </w:placeholder>
                <w:temporary/>
                <w:showingPlcHdr/>
              </w:sdtPr>
              <w:sdtEndPr/>
              <w:sdtContent>
                <w:r w:rsidR="00180329"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sdtContent>
            </w:sdt>
          </w:p>
          <w:p w14:paraId="7C22DB0F" w14:textId="458C76BF" w:rsidR="00036450" w:rsidRDefault="00A94142" w:rsidP="00A94142">
            <w:pPr>
              <w:pStyle w:val="Heading4"/>
              <w:numPr>
                <w:ilvl w:val="0"/>
                <w:numId w:val="2"/>
              </w:numPr>
            </w:pPr>
            <w:r>
              <w:t>OS Installation</w:t>
            </w:r>
            <w:r w:rsidR="00410563">
              <w:t xml:space="preserve"> </w:t>
            </w:r>
            <w:proofErr w:type="gramStart"/>
            <w:r>
              <w:t>(</w:t>
            </w:r>
            <w:r w:rsidR="00410563">
              <w:t xml:space="preserve"> </w:t>
            </w:r>
            <w:r>
              <w:t>Windows</w:t>
            </w:r>
            <w:proofErr w:type="gramEnd"/>
            <w:r>
              <w:t xml:space="preserve"> 7/8/10, Linux</w:t>
            </w:r>
            <w:r w:rsidR="00410563">
              <w:t xml:space="preserve"> – </w:t>
            </w:r>
            <w:r>
              <w:t>Ubuntu</w:t>
            </w:r>
            <w:r w:rsidR="00410563">
              <w:t>/</w:t>
            </w:r>
            <w:r w:rsidR="00F25688">
              <w:t>CentOS 7</w:t>
            </w:r>
            <w:r w:rsidR="00410563">
              <w:t xml:space="preserve"> </w:t>
            </w:r>
            <w:r>
              <w:t>)</w:t>
            </w:r>
          </w:p>
          <w:p w14:paraId="5167E7A7" w14:textId="3226B113" w:rsidR="00A94142" w:rsidRDefault="00A94142" w:rsidP="00A94142">
            <w:pPr>
              <w:pStyle w:val="Heading4"/>
              <w:numPr>
                <w:ilvl w:val="0"/>
                <w:numId w:val="2"/>
              </w:numPr>
            </w:pPr>
            <w:r>
              <w:t xml:space="preserve">Software Installation </w:t>
            </w:r>
          </w:p>
          <w:p w14:paraId="68128E3A" w14:textId="74DC6C59" w:rsidR="00A94142" w:rsidRDefault="00A94142" w:rsidP="00A94142">
            <w:pPr>
              <w:pStyle w:val="Heading4"/>
              <w:numPr>
                <w:ilvl w:val="0"/>
                <w:numId w:val="2"/>
              </w:numPr>
            </w:pPr>
            <w:r>
              <w:t>Trouble shooting of Desktop and Laptop</w:t>
            </w:r>
          </w:p>
          <w:p w14:paraId="47359AA0" w14:textId="2ADF1DD9" w:rsidR="00410563" w:rsidRPr="00410563" w:rsidRDefault="00410563" w:rsidP="00410563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410563">
              <w:rPr>
                <w:b/>
              </w:rPr>
              <w:t>Computer Networking</w:t>
            </w:r>
          </w:p>
          <w:p w14:paraId="03DE12D1" w14:textId="22C78C11" w:rsidR="00410563" w:rsidRDefault="00410563" w:rsidP="00A94142">
            <w:pPr>
              <w:pStyle w:val="Heading4"/>
              <w:numPr>
                <w:ilvl w:val="0"/>
                <w:numId w:val="2"/>
              </w:numPr>
            </w:pPr>
            <w:r>
              <w:t>Microsoft Outlook Configuration</w:t>
            </w:r>
          </w:p>
          <w:p w14:paraId="5C55313B" w14:textId="242E3CA7" w:rsidR="00951F45" w:rsidRPr="00951F45" w:rsidRDefault="00951F45" w:rsidP="00951F45">
            <w:pPr>
              <w:pStyle w:val="ListParagraph"/>
              <w:numPr>
                <w:ilvl w:val="0"/>
                <w:numId w:val="2"/>
              </w:numPr>
            </w:pPr>
            <w:proofErr w:type="gramStart"/>
            <w:r>
              <w:rPr>
                <w:b/>
              </w:rPr>
              <w:t>AWS(</w:t>
            </w:r>
            <w:proofErr w:type="gramEnd"/>
            <w:r>
              <w:rPr>
                <w:b/>
              </w:rPr>
              <w:t>EC2, VPC</w:t>
            </w:r>
            <w:r w:rsidR="00A36255">
              <w:rPr>
                <w:b/>
              </w:rPr>
              <w:t xml:space="preserve">, VPN </w:t>
            </w:r>
            <w:r>
              <w:rPr>
                <w:b/>
              </w:rPr>
              <w:t>, S3</w:t>
            </w:r>
            <w:r w:rsidR="00603994">
              <w:rPr>
                <w:b/>
              </w:rPr>
              <w:t>..</w:t>
            </w:r>
            <w:r>
              <w:rPr>
                <w:b/>
              </w:rPr>
              <w:t>)</w:t>
            </w:r>
          </w:p>
          <w:p w14:paraId="0386E12F" w14:textId="09DCDE5F" w:rsidR="00951F45" w:rsidRPr="00F25688" w:rsidRDefault="00256ABF" w:rsidP="00951F45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Version Controlling Tool (</w:t>
            </w:r>
            <w:proofErr w:type="spellStart"/>
            <w:r w:rsidR="00F25688" w:rsidRPr="00256ABF">
              <w:rPr>
                <w:b/>
              </w:rPr>
              <w:t>Git</w:t>
            </w:r>
            <w:proofErr w:type="spellEnd"/>
            <w:r>
              <w:rPr>
                <w:b/>
              </w:rPr>
              <w:t>, GitHub)</w:t>
            </w:r>
            <w:r w:rsidR="00F25688">
              <w:rPr>
                <w:b/>
              </w:rPr>
              <w:t xml:space="preserve"> </w:t>
            </w:r>
          </w:p>
          <w:p w14:paraId="05D065E8" w14:textId="38C7EDC0" w:rsidR="00410563" w:rsidRPr="00256ABF" w:rsidRDefault="00256ABF" w:rsidP="00256ABF">
            <w:pPr>
              <w:pStyle w:val="ListParagraph"/>
              <w:numPr>
                <w:ilvl w:val="0"/>
                <w:numId w:val="2"/>
              </w:numPr>
            </w:pPr>
            <w:r w:rsidRPr="00256ABF">
              <w:rPr>
                <w:b/>
              </w:rPr>
              <w:t>Configuration Management Tool</w:t>
            </w:r>
            <w:r w:rsidR="0074542A">
              <w:rPr>
                <w:b/>
              </w:rPr>
              <w:t xml:space="preserve"> (</w:t>
            </w:r>
            <w:r>
              <w:rPr>
                <w:b/>
              </w:rPr>
              <w:t xml:space="preserve">Chef, </w:t>
            </w:r>
            <w:proofErr w:type="spellStart"/>
            <w:r>
              <w:rPr>
                <w:b/>
              </w:rPr>
              <w:t>Ansible</w:t>
            </w:r>
            <w:proofErr w:type="spellEnd"/>
            <w:r>
              <w:rPr>
                <w:b/>
              </w:rPr>
              <w:t>)</w:t>
            </w:r>
          </w:p>
          <w:p w14:paraId="63C1DAC2" w14:textId="13E3F3B2" w:rsidR="00256ABF" w:rsidRPr="00E57C98" w:rsidRDefault="0074542A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CI/CD Pipeline (Jenkins)</w:t>
            </w:r>
          </w:p>
          <w:p w14:paraId="2B08C2B7" w14:textId="2D720E49" w:rsidR="00E57C98" w:rsidRPr="0074542A" w:rsidRDefault="00E57C98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 xml:space="preserve">Use </w:t>
            </w:r>
            <w:r w:rsidRPr="00E57C98">
              <w:rPr>
                <w:b/>
              </w:rPr>
              <w:t>Jenkins</w:t>
            </w:r>
            <w:r>
              <w:rPr>
                <w:b/>
              </w:rPr>
              <w:t xml:space="preserve"> in Apache Tomcat Server</w:t>
            </w:r>
          </w:p>
          <w:p w14:paraId="498031FF" w14:textId="5B856B17" w:rsidR="0074542A" w:rsidRPr="00D61673" w:rsidRDefault="006059BD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Docker</w:t>
            </w:r>
          </w:p>
          <w:p w14:paraId="286A2820" w14:textId="4421324D" w:rsidR="00D61673" w:rsidRPr="00D61673" w:rsidRDefault="00D61673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Basic Python</w:t>
            </w:r>
          </w:p>
          <w:p w14:paraId="48938B1D" w14:textId="702207D1" w:rsidR="00D61673" w:rsidRPr="00D61673" w:rsidRDefault="00D61673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Basic Shell Script</w:t>
            </w:r>
          </w:p>
          <w:p w14:paraId="6492D33C" w14:textId="73ECF2A1" w:rsidR="00D61673" w:rsidRPr="00D61673" w:rsidRDefault="00D61673" w:rsidP="00256ABF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rPr>
                <w:b/>
              </w:rPr>
              <w:t>Mysql</w:t>
            </w:r>
            <w:proofErr w:type="spellEnd"/>
          </w:p>
          <w:p w14:paraId="64250FA2" w14:textId="27F175A4" w:rsidR="00D61673" w:rsidRPr="00D61673" w:rsidRDefault="00D61673" w:rsidP="00256AB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SAP ABAP</w:t>
            </w:r>
          </w:p>
          <w:p w14:paraId="0CADF3D6" w14:textId="0F25F887" w:rsidR="00D61673" w:rsidRPr="006059BD" w:rsidRDefault="00D61673" w:rsidP="00D61673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>JAVA</w:t>
            </w:r>
          </w:p>
          <w:p w14:paraId="1DCF12C5" w14:textId="1C38A653" w:rsidR="00A94142" w:rsidRPr="00133159" w:rsidRDefault="00A94142" w:rsidP="00603994">
            <w:pPr>
              <w:pStyle w:val="ListParagraph"/>
            </w:pPr>
          </w:p>
          <w:p w14:paraId="4E0E88D6" w14:textId="596F4C4D" w:rsidR="00133159" w:rsidRPr="00A94142" w:rsidRDefault="00133159" w:rsidP="00133159">
            <w:pPr>
              <w:pStyle w:val="ListParagraph"/>
            </w:pPr>
          </w:p>
        </w:tc>
      </w:tr>
    </w:tbl>
    <w:p w14:paraId="4E0E88D8" w14:textId="77777777" w:rsidR="001B7180" w:rsidRDefault="001B7180" w:rsidP="000C45FF">
      <w:pPr>
        <w:tabs>
          <w:tab w:val="left" w:pos="990"/>
        </w:tabs>
      </w:pPr>
    </w:p>
    <w:sectPr w:rsidR="001B7180" w:rsidSect="000C45FF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0E88E5" w14:textId="77777777" w:rsidR="000E203E" w:rsidRDefault="000E203E" w:rsidP="000C45FF">
      <w:r>
        <w:separator/>
      </w:r>
    </w:p>
  </w:endnote>
  <w:endnote w:type="continuationSeparator" w:id="0">
    <w:p w14:paraId="4E0E88E6" w14:textId="77777777" w:rsidR="000E203E" w:rsidRDefault="000E203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0E88E3" w14:textId="77777777" w:rsidR="000E203E" w:rsidRDefault="000E203E" w:rsidP="000C45FF">
      <w:r>
        <w:separator/>
      </w:r>
    </w:p>
  </w:footnote>
  <w:footnote w:type="continuationSeparator" w:id="0">
    <w:p w14:paraId="4E0E88E4" w14:textId="77777777" w:rsidR="000E203E" w:rsidRDefault="000E203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E88E7" w14:textId="77777777" w:rsidR="001B7180" w:rsidRDefault="001B7180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1" allowOverlap="1" wp14:anchorId="4E0E88E8" wp14:editId="4E0E88E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ve="http://schemas.openxmlformats.org/markup-compatibility/2006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ve="http://schemas.openxmlformats.org/markup-compatibility/2006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pt;height:10.9pt" o:bullet="t">
        <v:imagedata r:id="rId1" o:title="mso479B"/>
      </v:shape>
    </w:pict>
  </w:numPicBullet>
  <w:abstractNum w:abstractNumId="0" w15:restartNumberingAfterBreak="0">
    <w:nsid w:val="1BA07B3D"/>
    <w:multiLevelType w:val="hybridMultilevel"/>
    <w:tmpl w:val="4830C984"/>
    <w:lvl w:ilvl="0" w:tplc="6F78D030">
      <w:start w:val="2020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A0"/>
    <w:multiLevelType w:val="hybridMultilevel"/>
    <w:tmpl w:val="729092AC"/>
    <w:lvl w:ilvl="0" w:tplc="4804478E">
      <w:start w:val="3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060F5"/>
    <w:multiLevelType w:val="hybridMultilevel"/>
    <w:tmpl w:val="2248944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2CF"/>
    <w:rsid w:val="00022879"/>
    <w:rsid w:val="0002544A"/>
    <w:rsid w:val="00027EE8"/>
    <w:rsid w:val="00036450"/>
    <w:rsid w:val="000836D2"/>
    <w:rsid w:val="00094499"/>
    <w:rsid w:val="000C45FF"/>
    <w:rsid w:val="000E203E"/>
    <w:rsid w:val="000E3C2D"/>
    <w:rsid w:val="000E3FD1"/>
    <w:rsid w:val="00112054"/>
    <w:rsid w:val="00133159"/>
    <w:rsid w:val="001525E1"/>
    <w:rsid w:val="00153048"/>
    <w:rsid w:val="00174DB1"/>
    <w:rsid w:val="00180329"/>
    <w:rsid w:val="0019001F"/>
    <w:rsid w:val="001A74A5"/>
    <w:rsid w:val="001B2ABD"/>
    <w:rsid w:val="001B7180"/>
    <w:rsid w:val="001E0391"/>
    <w:rsid w:val="001E1759"/>
    <w:rsid w:val="001F1ECC"/>
    <w:rsid w:val="00216C37"/>
    <w:rsid w:val="00233E13"/>
    <w:rsid w:val="00236E6E"/>
    <w:rsid w:val="002400EB"/>
    <w:rsid w:val="00256ABF"/>
    <w:rsid w:val="00256CF7"/>
    <w:rsid w:val="00281FD5"/>
    <w:rsid w:val="002E7CF1"/>
    <w:rsid w:val="003002CF"/>
    <w:rsid w:val="0030481B"/>
    <w:rsid w:val="003156FC"/>
    <w:rsid w:val="003254B5"/>
    <w:rsid w:val="0037121F"/>
    <w:rsid w:val="0038233F"/>
    <w:rsid w:val="00383DAC"/>
    <w:rsid w:val="003A6B7D"/>
    <w:rsid w:val="003B06CA"/>
    <w:rsid w:val="004071FC"/>
    <w:rsid w:val="00410563"/>
    <w:rsid w:val="00445947"/>
    <w:rsid w:val="0045101D"/>
    <w:rsid w:val="00466120"/>
    <w:rsid w:val="004813B3"/>
    <w:rsid w:val="00496591"/>
    <w:rsid w:val="004C63E4"/>
    <w:rsid w:val="004D3011"/>
    <w:rsid w:val="005262AC"/>
    <w:rsid w:val="005E39D5"/>
    <w:rsid w:val="00600670"/>
    <w:rsid w:val="00603994"/>
    <w:rsid w:val="006059BD"/>
    <w:rsid w:val="0062123A"/>
    <w:rsid w:val="0064491C"/>
    <w:rsid w:val="00646E75"/>
    <w:rsid w:val="006771D0"/>
    <w:rsid w:val="00685037"/>
    <w:rsid w:val="006C1A66"/>
    <w:rsid w:val="006F2E10"/>
    <w:rsid w:val="00715FCB"/>
    <w:rsid w:val="00723EB5"/>
    <w:rsid w:val="0072670C"/>
    <w:rsid w:val="00734DD2"/>
    <w:rsid w:val="007378AC"/>
    <w:rsid w:val="00743101"/>
    <w:rsid w:val="0074542A"/>
    <w:rsid w:val="00764B12"/>
    <w:rsid w:val="007758B0"/>
    <w:rsid w:val="00776858"/>
    <w:rsid w:val="007775E1"/>
    <w:rsid w:val="00783B1C"/>
    <w:rsid w:val="007867A0"/>
    <w:rsid w:val="007927F5"/>
    <w:rsid w:val="00802CA0"/>
    <w:rsid w:val="008500BE"/>
    <w:rsid w:val="008677FD"/>
    <w:rsid w:val="00875F3F"/>
    <w:rsid w:val="008A164B"/>
    <w:rsid w:val="009260CD"/>
    <w:rsid w:val="00951F45"/>
    <w:rsid w:val="00952C25"/>
    <w:rsid w:val="0097032A"/>
    <w:rsid w:val="00974D08"/>
    <w:rsid w:val="00983AB5"/>
    <w:rsid w:val="00991582"/>
    <w:rsid w:val="009967ED"/>
    <w:rsid w:val="009D6859"/>
    <w:rsid w:val="00A2118D"/>
    <w:rsid w:val="00A36255"/>
    <w:rsid w:val="00A81F83"/>
    <w:rsid w:val="00A82C95"/>
    <w:rsid w:val="00A94142"/>
    <w:rsid w:val="00AD76E2"/>
    <w:rsid w:val="00AE232E"/>
    <w:rsid w:val="00AE7564"/>
    <w:rsid w:val="00B20152"/>
    <w:rsid w:val="00B359E4"/>
    <w:rsid w:val="00B57D98"/>
    <w:rsid w:val="00B63E87"/>
    <w:rsid w:val="00B657B5"/>
    <w:rsid w:val="00B70850"/>
    <w:rsid w:val="00BE4C76"/>
    <w:rsid w:val="00C066B6"/>
    <w:rsid w:val="00C30146"/>
    <w:rsid w:val="00C37BA1"/>
    <w:rsid w:val="00C41D43"/>
    <w:rsid w:val="00C4674C"/>
    <w:rsid w:val="00C506CF"/>
    <w:rsid w:val="00C72BED"/>
    <w:rsid w:val="00C9578B"/>
    <w:rsid w:val="00CB0055"/>
    <w:rsid w:val="00CD17D0"/>
    <w:rsid w:val="00D2522B"/>
    <w:rsid w:val="00D422DE"/>
    <w:rsid w:val="00D5459D"/>
    <w:rsid w:val="00D61673"/>
    <w:rsid w:val="00D80E35"/>
    <w:rsid w:val="00D87EF6"/>
    <w:rsid w:val="00DA1F4D"/>
    <w:rsid w:val="00DB736F"/>
    <w:rsid w:val="00DB7F81"/>
    <w:rsid w:val="00DD172A"/>
    <w:rsid w:val="00E25A26"/>
    <w:rsid w:val="00E2700C"/>
    <w:rsid w:val="00E4381A"/>
    <w:rsid w:val="00E55D74"/>
    <w:rsid w:val="00E579E7"/>
    <w:rsid w:val="00E57C98"/>
    <w:rsid w:val="00E76B72"/>
    <w:rsid w:val="00EB42D9"/>
    <w:rsid w:val="00EB646C"/>
    <w:rsid w:val="00EC5BD4"/>
    <w:rsid w:val="00F25688"/>
    <w:rsid w:val="00F343E4"/>
    <w:rsid w:val="00F42752"/>
    <w:rsid w:val="00F60274"/>
    <w:rsid w:val="00F737F0"/>
    <w:rsid w:val="00F77FB9"/>
    <w:rsid w:val="00F91D94"/>
    <w:rsid w:val="00FB068F"/>
    <w:rsid w:val="00FB7617"/>
    <w:rsid w:val="00FD33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" strokecolor="none"/>
    </o:shapedefaults>
    <o:shapelayout v:ext="edit">
      <o:idmap v:ext="edit" data="1"/>
    </o:shapelayout>
  </w:shapeDefaults>
  <w:decimalSymbol w:val="."/>
  <w:listSeparator w:val=","/>
  <w14:docId w14:val="4E0E88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3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3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linkedin.com/in/debabrata-barui-sap-abap-developer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Debabrata-Barui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mailto:debabratabarui12345@gmail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00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yperlink" Target="https://www.linkedin.com/in/debabrata-barui-sap-abap-developer/" TargetMode="Externa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NULL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BU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AAA6CE35A7F49F7811B981EBEE0AB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E4D4C-2D2D-4917-8B4E-7D541E3BCF56}"/>
      </w:docPartPr>
      <w:docPartBody>
        <w:p w:rsidR="00C44B4F" w:rsidRDefault="004F6440">
          <w:pPr>
            <w:pStyle w:val="4AAA6CE35A7F49F7811B981EBEE0AB7D"/>
          </w:pPr>
          <w:r w:rsidRPr="00CB0055">
            <w:t>Contact</w:t>
          </w:r>
        </w:p>
      </w:docPartBody>
    </w:docPart>
    <w:docPart>
      <w:docPartPr>
        <w:name w:val="37EC498AB6004DFA94B549EB32185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BF49B9-DF96-400C-A4F1-CBCD8A6217E4}"/>
      </w:docPartPr>
      <w:docPartBody>
        <w:p w:rsidR="00C44B4F" w:rsidRDefault="004F6440">
          <w:pPr>
            <w:pStyle w:val="37EC498AB6004DFA94B549EB32185EAE"/>
          </w:pPr>
          <w:r w:rsidRPr="00CB0055">
            <w:t>Hobbies</w:t>
          </w:r>
        </w:p>
      </w:docPartBody>
    </w:docPart>
    <w:docPart>
      <w:docPartPr>
        <w:name w:val="C1F346B6FED7484691CBB8AD159B88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08919-A8AE-4202-A095-78587BC66DCE}"/>
      </w:docPartPr>
      <w:docPartBody>
        <w:p w:rsidR="00C44B4F" w:rsidRDefault="004F6440">
          <w:pPr>
            <w:pStyle w:val="C1F346B6FED7484691CBB8AD159B88B5"/>
          </w:pPr>
          <w:r w:rsidRPr="00036450">
            <w:t>EDUCATION</w:t>
          </w:r>
        </w:p>
      </w:docPartBody>
    </w:docPart>
    <w:docPart>
      <w:docPartPr>
        <w:name w:val="F2561280F9BC487DB245939FF1F76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47AE1-DF8D-4346-9730-B0BD47F453B1}"/>
      </w:docPartPr>
      <w:docPartBody>
        <w:p w:rsidR="00C44B4F" w:rsidRDefault="004F6440">
          <w:pPr>
            <w:pStyle w:val="F2561280F9BC487DB245939FF1F7668E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8764C"/>
    <w:rsid w:val="0005705A"/>
    <w:rsid w:val="00274669"/>
    <w:rsid w:val="0028764C"/>
    <w:rsid w:val="00327263"/>
    <w:rsid w:val="004606ED"/>
    <w:rsid w:val="004C2991"/>
    <w:rsid w:val="004F6440"/>
    <w:rsid w:val="00977720"/>
    <w:rsid w:val="00B40D86"/>
    <w:rsid w:val="00BA79FE"/>
    <w:rsid w:val="00C44B4F"/>
    <w:rsid w:val="00D10C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IN" w:eastAsia="en-IN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9FE"/>
  </w:style>
  <w:style w:type="paragraph" w:styleId="Heading2">
    <w:name w:val="heading 2"/>
    <w:basedOn w:val="Normal"/>
    <w:next w:val="Normal"/>
    <w:link w:val="Heading2Char"/>
    <w:uiPriority w:val="9"/>
    <w:qFormat/>
    <w:rsid w:val="00BA79FE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37F42D36304845944A65BDA06B02F7">
    <w:name w:val="7137F42D36304845944A65BDA06B02F7"/>
    <w:rsid w:val="00BA79FE"/>
  </w:style>
  <w:style w:type="paragraph" w:customStyle="1" w:styleId="689FE3EF47B644BAA6859464613C35A6">
    <w:name w:val="689FE3EF47B644BAA6859464613C35A6"/>
    <w:rsid w:val="00BA79FE"/>
  </w:style>
  <w:style w:type="paragraph" w:customStyle="1" w:styleId="54E13C156DF24F0CBEEB8F59E0562D96">
    <w:name w:val="54E13C156DF24F0CBEEB8F59E0562D96"/>
    <w:rsid w:val="00BA79FE"/>
  </w:style>
  <w:style w:type="paragraph" w:customStyle="1" w:styleId="3ADC889B364F4EACBEB342B3FF0B5BC2">
    <w:name w:val="3ADC889B364F4EACBEB342B3FF0B5BC2"/>
    <w:rsid w:val="00BA79FE"/>
  </w:style>
  <w:style w:type="paragraph" w:customStyle="1" w:styleId="4AAA6CE35A7F49F7811B981EBEE0AB7D">
    <w:name w:val="4AAA6CE35A7F49F7811B981EBEE0AB7D"/>
    <w:rsid w:val="00BA79FE"/>
  </w:style>
  <w:style w:type="paragraph" w:customStyle="1" w:styleId="2E34F5FB8C3D4E21BE5DAFAFD53B2069">
    <w:name w:val="2E34F5FB8C3D4E21BE5DAFAFD53B2069"/>
    <w:rsid w:val="00BA79FE"/>
  </w:style>
  <w:style w:type="paragraph" w:customStyle="1" w:styleId="D31E4BE5D95E428DA0451DA05B74B8D4">
    <w:name w:val="D31E4BE5D95E428DA0451DA05B74B8D4"/>
    <w:rsid w:val="00BA79FE"/>
  </w:style>
  <w:style w:type="paragraph" w:customStyle="1" w:styleId="D0DB2EF9924E4E6EB6AEE4450225C1A9">
    <w:name w:val="D0DB2EF9924E4E6EB6AEE4450225C1A9"/>
    <w:rsid w:val="00BA79FE"/>
  </w:style>
  <w:style w:type="paragraph" w:customStyle="1" w:styleId="6738BE59E7B346A4A8A43548DE57F8F6">
    <w:name w:val="6738BE59E7B346A4A8A43548DE57F8F6"/>
    <w:rsid w:val="00BA79FE"/>
  </w:style>
  <w:style w:type="paragraph" w:customStyle="1" w:styleId="8136680F21ED4567A0F0B989484AE1CE">
    <w:name w:val="8136680F21ED4567A0F0B989484AE1CE"/>
    <w:rsid w:val="00BA79FE"/>
  </w:style>
  <w:style w:type="character" w:styleId="Hyperlink">
    <w:name w:val="Hyperlink"/>
    <w:basedOn w:val="DefaultParagraphFont"/>
    <w:uiPriority w:val="99"/>
    <w:unhideWhenUsed/>
    <w:rsid w:val="00BA79FE"/>
    <w:rPr>
      <w:color w:val="C45911" w:themeColor="accent2" w:themeShade="BF"/>
      <w:u w:val="single"/>
    </w:rPr>
  </w:style>
  <w:style w:type="paragraph" w:customStyle="1" w:styleId="1B6495055A6645C59D53F6BA34BC45E7">
    <w:name w:val="1B6495055A6645C59D53F6BA34BC45E7"/>
    <w:rsid w:val="00BA79FE"/>
  </w:style>
  <w:style w:type="paragraph" w:customStyle="1" w:styleId="37EC498AB6004DFA94B549EB32185EAE">
    <w:name w:val="37EC498AB6004DFA94B549EB32185EAE"/>
    <w:rsid w:val="00BA79FE"/>
  </w:style>
  <w:style w:type="paragraph" w:customStyle="1" w:styleId="0DFD5B18233F4B8E934B43C41EBFFE3F">
    <w:name w:val="0DFD5B18233F4B8E934B43C41EBFFE3F"/>
    <w:rsid w:val="00BA79FE"/>
  </w:style>
  <w:style w:type="paragraph" w:customStyle="1" w:styleId="C0D6A56C429D4CE6B18E8F5CED99696F">
    <w:name w:val="C0D6A56C429D4CE6B18E8F5CED99696F"/>
    <w:rsid w:val="00BA79FE"/>
  </w:style>
  <w:style w:type="paragraph" w:customStyle="1" w:styleId="E68BD16896884231BFA6E9F5D37D284D">
    <w:name w:val="E68BD16896884231BFA6E9F5D37D284D"/>
    <w:rsid w:val="00BA79FE"/>
  </w:style>
  <w:style w:type="paragraph" w:customStyle="1" w:styleId="897528F82A1C494F8CB2356B05839009">
    <w:name w:val="897528F82A1C494F8CB2356B05839009"/>
    <w:rsid w:val="00BA79FE"/>
  </w:style>
  <w:style w:type="paragraph" w:customStyle="1" w:styleId="C1F346B6FED7484691CBB8AD159B88B5">
    <w:name w:val="C1F346B6FED7484691CBB8AD159B88B5"/>
    <w:rsid w:val="00BA79FE"/>
  </w:style>
  <w:style w:type="paragraph" w:customStyle="1" w:styleId="1EBC4D4373F641359C2220466AFC006F">
    <w:name w:val="1EBC4D4373F641359C2220466AFC006F"/>
    <w:rsid w:val="00BA79FE"/>
  </w:style>
  <w:style w:type="paragraph" w:customStyle="1" w:styleId="0537E535D92E45ADB675FED3A55317FF">
    <w:name w:val="0537E535D92E45ADB675FED3A55317FF"/>
    <w:rsid w:val="00BA79FE"/>
  </w:style>
  <w:style w:type="paragraph" w:customStyle="1" w:styleId="74B38B5312994F33AE8A68A419F18C60">
    <w:name w:val="74B38B5312994F33AE8A68A419F18C60"/>
    <w:rsid w:val="00BA79FE"/>
  </w:style>
  <w:style w:type="paragraph" w:customStyle="1" w:styleId="64DD2800CC4B4F22BBD333F537E025A6">
    <w:name w:val="64DD2800CC4B4F22BBD333F537E025A6"/>
    <w:rsid w:val="00BA79FE"/>
  </w:style>
  <w:style w:type="paragraph" w:customStyle="1" w:styleId="EDAFD5EB9F9E473695CA909B7C53BB0D">
    <w:name w:val="EDAFD5EB9F9E473695CA909B7C53BB0D"/>
    <w:rsid w:val="00BA79FE"/>
  </w:style>
  <w:style w:type="paragraph" w:customStyle="1" w:styleId="5A81EB14F35A4ACFB5C08F74B0A52482">
    <w:name w:val="5A81EB14F35A4ACFB5C08F74B0A52482"/>
    <w:rsid w:val="00BA79FE"/>
  </w:style>
  <w:style w:type="paragraph" w:customStyle="1" w:styleId="3BB770D230E4452FAF432D8217BDF90B">
    <w:name w:val="3BB770D230E4452FAF432D8217BDF90B"/>
    <w:rsid w:val="00BA79FE"/>
  </w:style>
  <w:style w:type="paragraph" w:customStyle="1" w:styleId="9DED9C12012E40C3A4D7F2D9F3E0F440">
    <w:name w:val="9DED9C12012E40C3A4D7F2D9F3E0F440"/>
    <w:rsid w:val="00BA79FE"/>
  </w:style>
  <w:style w:type="paragraph" w:customStyle="1" w:styleId="51CABD4F3D2F409EBA9F36F7451EEDEF">
    <w:name w:val="51CABD4F3D2F409EBA9F36F7451EEDEF"/>
    <w:rsid w:val="00BA79FE"/>
  </w:style>
  <w:style w:type="paragraph" w:customStyle="1" w:styleId="F436DAA6CF324882A79CAB3B4E0A856F">
    <w:name w:val="F436DAA6CF324882A79CAB3B4E0A856F"/>
    <w:rsid w:val="00BA79FE"/>
  </w:style>
  <w:style w:type="paragraph" w:customStyle="1" w:styleId="A1391D33B5AE44509002100367F58FBA">
    <w:name w:val="A1391D33B5AE44509002100367F58FBA"/>
    <w:rsid w:val="00BA79FE"/>
  </w:style>
  <w:style w:type="paragraph" w:customStyle="1" w:styleId="48FB0B4FC618403886D9AE7F6FE903E6">
    <w:name w:val="48FB0B4FC618403886D9AE7F6FE903E6"/>
    <w:rsid w:val="00BA79FE"/>
  </w:style>
  <w:style w:type="paragraph" w:customStyle="1" w:styleId="5606FA7F8C294C3A9570150DB5BBC190">
    <w:name w:val="5606FA7F8C294C3A9570150DB5BBC190"/>
    <w:rsid w:val="00BA79FE"/>
  </w:style>
  <w:style w:type="paragraph" w:customStyle="1" w:styleId="D9F3A96E3F354057B68C4231E73F5362">
    <w:name w:val="D9F3A96E3F354057B68C4231E73F5362"/>
    <w:rsid w:val="00BA79FE"/>
  </w:style>
  <w:style w:type="paragraph" w:customStyle="1" w:styleId="EC58A1D2DE584478B7D5EB8D368B6E09">
    <w:name w:val="EC58A1D2DE584478B7D5EB8D368B6E09"/>
    <w:rsid w:val="00BA79FE"/>
  </w:style>
  <w:style w:type="paragraph" w:customStyle="1" w:styleId="81257C5830CC4D6BA2D8CC6419703FA6">
    <w:name w:val="81257C5830CC4D6BA2D8CC6419703FA6"/>
    <w:rsid w:val="00BA79FE"/>
  </w:style>
  <w:style w:type="paragraph" w:customStyle="1" w:styleId="7C8FE4A64ACE4B5D949E7E26ACB6BF54">
    <w:name w:val="7C8FE4A64ACE4B5D949E7E26ACB6BF54"/>
    <w:rsid w:val="00BA79FE"/>
  </w:style>
  <w:style w:type="paragraph" w:customStyle="1" w:styleId="DDC49719F6B54AADBCBDC94E180703FE">
    <w:name w:val="DDC49719F6B54AADBCBDC94E180703FE"/>
    <w:rsid w:val="00BA79FE"/>
  </w:style>
  <w:style w:type="paragraph" w:customStyle="1" w:styleId="EF36608798D04F03B597811C21AD6FA3">
    <w:name w:val="EF36608798D04F03B597811C21AD6FA3"/>
    <w:rsid w:val="00BA79FE"/>
  </w:style>
  <w:style w:type="paragraph" w:customStyle="1" w:styleId="B5DF9DC767824E86A1D661C014A1B073">
    <w:name w:val="B5DF9DC767824E86A1D661C014A1B073"/>
    <w:rsid w:val="00BA79FE"/>
  </w:style>
  <w:style w:type="paragraph" w:customStyle="1" w:styleId="4FE0519CAEFC4942A83B3296C396FAED">
    <w:name w:val="4FE0519CAEFC4942A83B3296C396FAED"/>
    <w:rsid w:val="00BA79FE"/>
  </w:style>
  <w:style w:type="paragraph" w:customStyle="1" w:styleId="C8BD8270734D431B80B5EAB2389FAD5F">
    <w:name w:val="C8BD8270734D431B80B5EAB2389FAD5F"/>
    <w:rsid w:val="00BA79FE"/>
  </w:style>
  <w:style w:type="paragraph" w:customStyle="1" w:styleId="25A806FB85F64280AA205962F9A96FA8">
    <w:name w:val="25A806FB85F64280AA205962F9A96FA8"/>
    <w:rsid w:val="00BA79FE"/>
  </w:style>
  <w:style w:type="character" w:customStyle="1" w:styleId="Heading2Char">
    <w:name w:val="Heading 2 Char"/>
    <w:basedOn w:val="DefaultParagraphFont"/>
    <w:link w:val="Heading2"/>
    <w:uiPriority w:val="9"/>
    <w:rsid w:val="00BA79FE"/>
    <w:rPr>
      <w:rFonts w:asciiTheme="majorHAnsi" w:eastAsiaTheme="majorEastAsia" w:hAnsiTheme="majorHAnsi" w:cstheme="majorBidi"/>
      <w:b/>
      <w:bCs/>
      <w:caps/>
      <w:szCs w:val="26"/>
      <w:lang w:val="en-US" w:eastAsia="ja-JP" w:bidi="ar-SA"/>
    </w:rPr>
  </w:style>
  <w:style w:type="paragraph" w:customStyle="1" w:styleId="F2561280F9BC487DB245939FF1F7668E">
    <w:name w:val="F2561280F9BC487DB245939FF1F7668E"/>
    <w:rsid w:val="00BA79FE"/>
  </w:style>
  <w:style w:type="paragraph" w:customStyle="1" w:styleId="9BC183A638FC412FAE9A2E3A43CBF5A1">
    <w:name w:val="9BC183A638FC412FAE9A2E3A43CBF5A1"/>
    <w:rsid w:val="002876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purl.org/dc/terms/"/>
    <ds:schemaRef ds:uri="16c05727-aa75-4e4a-9b5f-8a80a1165891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CEA759-AFF1-4FAF-B33B-F6F52677A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2022-08-11T12:22:00Z</dcterms:created>
  <dcterms:modified xsi:type="dcterms:W3CDTF">2022-09-22T04:25:00Z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